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  <w:rPr>
          <w:lang w:val="en-US"/>
        </w:rPr>
      </w:pPr>
      <w:r>
        <w:rPr>
          <w:lang w:val="en-US"/>
        </w:rP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</w:t>
      </w:r>
      <w:r>
        <w:rPr>
          <w:lang w:val="en-US"/>
        </w:rPr>
        <w:t>S1L4</w:t>
      </w:r>
      <w:r>
        <w:t xml:space="preserve"> </w:t>
        <w:br/>
      </w:r>
    </w:p>
    <w:p>
      <w:pPr>
        <w:pStyle w:val="38"/>
      </w:pPr>
      <w:r>
        <w:t xml:space="preserve">DBMS </w:t>
      </w:r>
      <w:r>
        <w:rPr>
          <w:lang w:val="en-US"/>
        </w:rPr>
        <w:t>TASK - 8</w:t>
      </w:r>
      <w:r>
        <w:t xml:space="preserve"> REPORT</w:t>
      </w:r>
    </w:p>
    <w:p>
      <w:r>
        <w:rPr>
          <w:sz w:val="28"/>
          <w:szCs w:val="24"/>
        </w:rPr>
        <w:t xml:space="preserve">Title: </w:t>
      </w:r>
      <w:r>
        <w:rPr>
          <w:sz w:val="28"/>
          <w:szCs w:val="24"/>
          <w:lang w:val="en-US"/>
        </w:rPr>
        <w:t>CRUD operations in Document databases</w:t>
      </w:r>
      <w:r>
        <w:br/>
      </w: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VTU2</w:t>
            </w:r>
            <w:r>
              <w:rPr>
                <w:lang w:val="en-US"/>
              </w:rPr>
              <w:t>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24UECS0</w:t>
            </w:r>
            <w:r>
              <w:rPr>
                <w:lang w:val="en-US"/>
              </w:rPr>
              <w:t>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M.V.Pavan Dheeraj Reddy </w:t>
            </w:r>
            <w:bookmarkStart w:id="0" w:name="_GoBack"/>
            <w:bookmarkEnd w:id="0"/>
          </w:p>
        </w:tc>
      </w:tr>
    </w:tbl>
    <w:p>
      <w:r>
        <w:br/>
      </w:r>
    </w:p>
    <w:p>
      <w:r>
        <w:br/>
      </w:r>
    </w:p>
    <w:p>
      <w:r>
        <w:br w:type="page"/>
      </w:r>
    </w:p>
    <w:p>
      <w:pPr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8</w:t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CRUD operations in Document databases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15"/>
        <w:rPr>
          <w:b/>
        </w:rPr>
      </w:pPr>
      <w:r>
        <w:rPr>
          <w:b/>
        </w:rPr>
        <w:t>AIM:</w:t>
      </w:r>
    </w:p>
    <w:p>
      <w:pPr>
        <w:pStyle w:val="15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  <w:r>
        <w:rPr>
          <w:b/>
        </w:rPr>
        <w:t>STEPS:</w:t>
      </w:r>
    </w:p>
    <w:p>
      <w:pPr>
        <w:pStyle w:val="15"/>
      </w:pPr>
      <w:r>
        <w:t>Step 1: Install Mongo db using following link</w:t>
      </w:r>
    </w:p>
    <w:p>
      <w:pPr>
        <w:pStyle w:val="15"/>
      </w:pPr>
      <w:r>
        <w:t xml:space="preserve">            https://www.mongodb.com/try/download/community</w:t>
      </w:r>
    </w:p>
    <w:p>
      <w:pPr>
        <w:pStyle w:val="15"/>
      </w:pPr>
      <w:r>
        <w:t>Step 2: install Mongosh using the below link</w:t>
      </w:r>
    </w:p>
    <w:p>
      <w:pPr>
        <w:pStyle w:val="15"/>
      </w:pPr>
      <w:r>
        <w:t xml:space="preserve">            https://www.mongodb.com/docs/mongodb-shell/#download-and-install-mongosh</w:t>
      </w:r>
    </w:p>
    <w:p>
      <w:pPr>
        <w:pStyle w:val="15"/>
      </w:pPr>
      <w:r>
        <w:t>Step 3: To add the MongoDB Shell binary's location to your PATH environment variable:</w:t>
      </w:r>
    </w:p>
    <w:p>
      <w:pPr>
        <w:pStyle w:val="15"/>
        <w:ind w:firstLine="720"/>
      </w:pPr>
      <w:r>
        <w:t>3.1 Open the Control Panel.</w:t>
      </w:r>
    </w:p>
    <w:p>
      <w:pPr>
        <w:pStyle w:val="15"/>
        <w:ind w:firstLine="720"/>
      </w:pPr>
      <w:r>
        <w:t>3.2 In the System and Security category, click System.</w:t>
      </w:r>
    </w:p>
    <w:p>
      <w:pPr>
        <w:pStyle w:val="15"/>
        <w:ind w:firstLine="720"/>
      </w:pPr>
      <w:r>
        <w:t>3,3 Click Advanced system settings. The System Properties modal displays.</w:t>
      </w:r>
    </w:p>
    <w:p>
      <w:pPr>
        <w:pStyle w:val="15"/>
        <w:ind w:firstLine="720"/>
      </w:pPr>
      <w:r>
        <w:t>3.4 Click Environment Variables.</w:t>
      </w:r>
    </w:p>
    <w:p>
      <w:pPr>
        <w:pStyle w:val="15"/>
        <w:ind w:left="720"/>
      </w:pPr>
      <w:r>
        <w:t xml:space="preserve">3.5 In the System variables section, select path and click Edit. The Edit environment  </w:t>
      </w:r>
    </w:p>
    <w:p>
      <w:pPr>
        <w:pStyle w:val="15"/>
        <w:ind w:left="720"/>
      </w:pPr>
      <w:r>
        <w:t xml:space="preserve">      variable modal displays.</w:t>
      </w:r>
    </w:p>
    <w:p>
      <w:pPr>
        <w:pStyle w:val="15"/>
        <w:ind w:firstLine="720"/>
      </w:pPr>
      <w:r>
        <w:t>3.6 Click New and add the filepath to your mongosh binary.</w:t>
      </w:r>
    </w:p>
    <w:p>
      <w:pPr>
        <w:pStyle w:val="15"/>
        <w:ind w:left="720"/>
      </w:pPr>
      <w:r>
        <w:t xml:space="preserve">3.7 Click OK to confirm your changes. On each other modal, click OK to confirm    </w:t>
      </w:r>
    </w:p>
    <w:p>
      <w:pPr>
        <w:pStyle w:val="15"/>
        <w:ind w:left="720"/>
      </w:pPr>
      <w:r>
        <w:t xml:space="preserve">      your changes.</w:t>
      </w:r>
    </w:p>
    <w:p>
      <w:pPr>
        <w:pStyle w:val="15"/>
      </w:pPr>
      <w:r>
        <w:t xml:space="preserve">Step 4: To confirm that your PATH environment variable is correctly configured to find </w:t>
      </w:r>
    </w:p>
    <w:p>
      <w:pPr>
        <w:pStyle w:val="15"/>
      </w:pPr>
      <w:r>
        <w:t xml:space="preserve">             mongosh, open a command prompt and enter the mongosh --help command. If your         </w:t>
      </w:r>
    </w:p>
    <w:p>
      <w:pPr>
        <w:pStyle w:val="15"/>
        <w:ind w:left="720"/>
      </w:pPr>
      <w:r>
        <w:t>PATH is configured correctly, a list of valid commands displays.</w:t>
      </w:r>
    </w:p>
    <w:p>
      <w:pPr>
        <w:pStyle w:val="15"/>
      </w:pPr>
    </w:p>
    <w:p>
      <w:pPr>
        <w:pStyle w:val="15"/>
      </w:pPr>
      <w:r>
        <w:t>Step 5: Open mongo shell 4.0 from c:\programfiles\mongoDB\server\bin\mongod.exe</w:t>
      </w:r>
    </w:p>
    <w:p>
      <w:pPr>
        <w:pStyle w:val="15"/>
      </w:pPr>
    </w:p>
    <w:p>
      <w:pPr>
        <w:pStyle w:val="15"/>
      </w:pPr>
      <w:r>
        <w:t xml:space="preserve">Step 6: Type the CRUD(CREATE READ UPDATE DELETE) COMMANDS GIVEN IN </w:t>
      </w:r>
    </w:p>
    <w:p>
      <w:pPr>
        <w:pStyle w:val="15"/>
      </w:pPr>
      <w:r>
        <w:t xml:space="preserve">            TEXT FILE.</w:t>
      </w:r>
    </w:p>
    <w:p>
      <w:pPr>
        <w:pStyle w:val="15"/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CRUD OPERATIONS:</w:t>
      </w:r>
    </w:p>
    <w:p>
      <w:pPr>
        <w:pStyle w:val="15"/>
      </w:pPr>
      <w:r>
        <w:t>db.createCollection("CricketBorad")</w:t>
      </w:r>
    </w:p>
    <w:p>
      <w:pPr>
        <w:pStyle w:val="15"/>
      </w:pPr>
      <w:r>
        <w:t>{ "ok" : 1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&gt; db.CricketBoard.insertOne({BoardID: "BID01", Name:"Chennai Cricket Board", Address:"Chennai",Phone:9988776699});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"acknowledged" : true,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"insertedId" : </w:t>
      </w:r>
      <w:r>
        <w:rPr>
          <w:rFonts w:ascii="Times New Roman" w:cs="Times New Roman" w:hAnsi="Times New Roman"/>
          <w:sz w:val="24"/>
          <w:szCs w:val="24"/>
        </w:rPr>
        <w:t>ObjectId("651cf1726ebbfe7993adf909"</w:t>
      </w: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)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pStyle w:val="15"/>
      </w:pPr>
      <w:r>
        <w:t>db.mylab.find({BoardID:"BID01"})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{ "_id" : ObjectId("651cf1726ebbfe7993adf909"), "BoardID" : "BID01", "Name" : "Chennai Cricket Board", "Address" : "Chennai", "Phone" : 9988776699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"acknowledged" : true,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"insertedIds" : [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        ObjectId("651ceee36ebbfe7993adf904"),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        ObjectId("651ceee36ebbfe7993adf905"),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        ObjectId("651ceee36ebbfe7993adf906"),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        ObjectId("651ceee36ebbfe7993adf907")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]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db.CricketBoard.find()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 "_id" : ObjectId("651ceee36ebbfe7993adf904"), "BoardID" : "BID02", "Name" : "Tiruvallur Cricket Board", "Address" : "Chennai", "Phone" : 9977886699 }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 "_id" : ObjectId("651ceee36ebbfe7993adf905"), "BoardID" : "BID03", "Name" : "Viluppuram Cricket Board", "Address" : "Viluppuram", "Phone" : 9966886699 }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 "_id" : ObjectId("651ceee36ebbfe7993adf906"), "BoardID" : "BID04", "Name" : "Trichy Cricket Board", "Address" : "Trichy", "Phone" : 9955886699 }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 "_id" : ObjectId("651ceee36ebbfe7993adf907"), "BoardID" : "BID05", "Name" : "Madurai Cricket Board", "Address" : "Madurai", "Phone" : 9944886699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 "_id" : ObjectId("651cf1726ebbfe7993adf909"), "BoardID" : "BID01", "Name" : "Chennai Cricket Board", "Address" : "Chennai", "Phone" : 9988776699 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db.CricketBoard.find().pretty()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ObjectId("651ceee36ebbfe7993adf904"),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"BID02",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"Tiruvallur Cricket Board",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9977886699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ObjectId("651ceee36ebbfe7993adf905"),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"BID03",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"Viluppuram Cricket Board",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"Viluppuram",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9966886699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ObjectId("651ceee36ebbfe7993adf906"),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"BID04",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"Trichy Cricket Board",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"Trichy",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9955886699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ObjectId("651ceee36ebbfe7993adf907"),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"BID05",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"Madurai Cricket Board",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"Madurai",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9944886699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ObjectId("651cf1726ebbfe7993adf909"),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"BID01",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"Chennai Cricket Board",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spacing w:after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9988776699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db.CricketBoard.deleteOne({BoardID:"BID03"})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{ "acknowledged" : true, "deletedCount" : 1 }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db.CricketBoard.find().pretty()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ObjectId("651ceee36ebbfe7993adf904"),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"BID02",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"Tiruvallur Cricket Board",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9977886699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ObjectId("651ceee36ebbfe7993adf906"),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"BID04",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"Trichy Cricket Board",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"Trichy",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9955886699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ObjectId("651ceee36ebbfe7993adf907"),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"BID05",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"Madurai Cricket Board",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"Madurai",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9944886699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{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"_id" : ObjectId("651cf1726ebbfe7993adf909"),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"BoardID" : "BID01",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"Name" : "Chennai Cricket Board",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 xml:space="preserve">        "Phone" : 9988776699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}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pStyle w:val="15"/>
        <w:rPr>
          <w:b/>
        </w:rPr>
      </w:pPr>
      <w:r>
        <w:rPr>
          <w:b/>
        </w:rPr>
        <w:t>Result:</w:t>
      </w:r>
    </w:p>
    <w:p>
      <w:pPr>
        <w:jc w:val="both"/>
      </w:pPr>
      <w:r>
        <w:rPr>
          <w:rFonts w:ascii="Times New Roman" w:cs="Times New Roman" w:hAnsi="Times New Roman"/>
          <w:sz w:val="24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>
      <w:pPr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  <w14:textFill>
          <w14:solidFill>
            <w14:srgbClr w14:val="4F81BD"/>
          </w14:solidFill>
        </w14:textFill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  <w14:textFill>
          <w14:solidFill>
            <w14:srgbClr w14:val="4F81BD"/>
          </w14:solidFill>
        </w14:textFill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t xml:space="preserve">pg. </w:t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begin"/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instrText xml:space="preserve"> PAGE    \* MERGEFORMAT </w:instrText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t>2</w:t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4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76092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5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5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1"/>
      </w:numPr>
      <w:contextualSpacing/>
    </w:pPr>
  </w:style>
  <w:style w:type="paragraph" w:styleId="26">
    <w:name w:val="List Bullet 2"/>
    <w:basedOn w:val="0"/>
    <w:pPr>
      <w:numPr>
        <w:ilvl w:val="0"/>
        <w:numId w:val="2"/>
      </w:numPr>
      <w:contextualSpacing/>
    </w:pPr>
  </w:style>
  <w:style w:type="paragraph" w:styleId="27">
    <w:name w:val="List Bullet 3"/>
    <w:basedOn w:val="0"/>
    <w:pPr>
      <w:numPr>
        <w:ilvl w:val="0"/>
        <w:numId w:val="3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4"/>
      </w:numPr>
      <w:contextualSpacing/>
    </w:pPr>
  </w:style>
  <w:style w:type="paragraph" w:styleId="32">
    <w:name w:val="List Number 2"/>
    <w:basedOn w:val="0"/>
    <w:pPr>
      <w:numPr>
        <w:ilvl w:val="0"/>
        <w:numId w:val="5"/>
      </w:numPr>
      <w:contextualSpacing/>
    </w:pPr>
  </w:style>
  <w:style w:type="paragraph" w:styleId="33">
    <w:name w:val="List Number 3"/>
    <w:basedOn w:val="0"/>
    <w:pPr>
      <w:numPr>
        <w:ilvl w:val="0"/>
        <w:numId w:val="6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75E"/>
      <w:spacing w:val="5"/>
      <w:kern w:val="28"/>
      <w:sz w:val="52"/>
      <w:szCs w:val="52"/>
    </w:rPr>
  </w:style>
  <w:style w:type="paragraph" w:customStyle="1" w:styleId="39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"/>
    <w:basedOn w:val="10"/>
    <w:rPr>
      <w:i/>
      <w:iCs/>
      <w:color w:val="808080"/>
    </w:rPr>
  </w:style>
  <w:style w:type="character" w:customStyle="1" w:styleId="44">
    <w:name w:val="Intense Emphasis"/>
    <w:basedOn w:val="10"/>
    <w:rPr>
      <w:b/>
      <w:bCs/>
      <w:i/>
      <w:iCs/>
      <w:color w:val="4F81BD"/>
    </w:rPr>
  </w:style>
  <w:style w:type="character" w:customStyle="1" w:styleId="45">
    <w:name w:val="Subtle Reference"/>
    <w:basedOn w:val="10"/>
    <w:rPr>
      <w:caps w:val="0"/>
      <w:smallCaps/>
      <w:color w:val="C0504D"/>
      <w:u w:val="single"/>
    </w:rPr>
  </w:style>
  <w:style w:type="character" w:customStyle="1" w:styleId="46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"/>
    <w:basedOn w:val="10"/>
    <w:rPr>
      <w:b/>
      <w:bCs/>
      <w:caps w:val="0"/>
      <w:smallCaps/>
      <w:spacing w:val="5"/>
    </w:rPr>
  </w:style>
  <w:style w:type="paragraph" w:customStyle="1" w:styleId="48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7</Pages>
  <Words>636</Words>
  <Characters>4684</Characters>
  <Lines>189</Lines>
  <Paragraphs>141</Paragraphs>
  <CharactersWithSpaces>5732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7</cp:revision>
  <cp:lastPrinted>2025-10-15T00:45:00Z</cp:lastPrinted>
  <dcterms:created xsi:type="dcterms:W3CDTF">2025-10-10T16:05:00Z</dcterms:created>
  <dcterms:modified xsi:type="dcterms:W3CDTF">2025-10-25T02:22:11Z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