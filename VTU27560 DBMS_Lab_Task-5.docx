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3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12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7" name="文本框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9" o:spid="_x0000_s9" fillcolor="#FFFFFF" stroked="t" strokeweight="1.0pt" style="position:absolute;&#10;margin-left:167.8pt;&#10;margin-top:4.9pt;&#10;width:109.8pt;&#10;height:17.400002pt;&#10;z-index:12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S1L4</w:t>
        <w:br/>
      </w:r>
    </w:p>
    <w:p>
      <w:pPr>
        <w:pStyle w:val="15"/>
      </w:pPr>
      <w:r>
        <w:t>DBMS TASK - 5 REPORT</w:t>
      </w:r>
    </w:p>
    <w:p>
      <w:pPr>
        <w:spacing w:line="360" w:lineRule="auto"/>
        <w:rPr>
          <w:rFonts w:ascii="Times New Roman" w:cs="Times New Roman" w:hAnsi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bCs/>
          <w:sz w:val="24"/>
          <w:szCs w:val="24"/>
        </w:rPr>
        <w:t>Writing Join Queries, equivalent, and/or recursive queries:</w:t>
      </w:r>
    </w:p>
    <w:p>
      <w:pPr>
        <w:rPr>
          <w:rFonts w:ascii="Times New Roman" w:cs="Times New Roman" w:hAnsi="Times New Roman"/>
          <w:b/>
          <w:szCs w:val="24"/>
        </w:rPr>
      </w:pP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</w:pPr>
            <w:r>
              <w:t>VTU27560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</w:pPr>
            <w:r>
              <w:t>24UECS0211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</w:pPr>
            <w:r>
              <w:t xml:space="preserve">M.V.Pavan Dheeraj Reddy </w:t>
            </w:r>
            <w:bookmarkStart w:id="0" w:name="_GoBack"/>
            <w:bookmarkEnd w:id="0"/>
          </w:p>
        </w:tc>
      </w:tr>
    </w:tbl>
    <w:p>
      <w:r>
        <w:br/>
      </w:r>
    </w:p>
    <w:p/>
    <w:p/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5</w:t>
      </w:r>
    </w:p>
    <w:p>
      <w:pPr>
        <w:spacing w:line="360" w:lineRule="auto"/>
        <w:jc w:val="center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Writing Join Queries, equivalent, and/or recursive queries:</w:t>
      </w:r>
    </w:p>
    <w:p>
      <w:pPr>
        <w:pStyle w:val="22"/>
        <w:spacing w:line="360" w:lineRule="auto"/>
        <w:jc w:val="center"/>
        <w:rPr>
          <w:bCs/>
        </w:rPr>
      </w:pPr>
      <w:r>
        <w:rPr>
          <w:bCs/>
        </w:rPr>
        <w:t>(Tool: SQL/ Oracle, ALM: Flipped Classroom)</w:t>
      </w:r>
    </w:p>
    <w:p>
      <w:pPr>
        <w:pStyle w:val="22"/>
        <w:ind w:left="541"/>
        <w:rPr>
          <w:bCs/>
        </w:rPr>
      </w:pPr>
    </w:p>
    <w:p>
      <w:pPr>
        <w:pStyle w:val="22"/>
      </w:pPr>
      <w:r>
        <w:rPr>
          <w:b/>
        </w:rPr>
        <w:t>Aim:</w:t>
      </w:r>
      <w:r>
        <w:t xml:space="preserve"> To Performtheadvancedqueryprocessingandtestitsheuristicsusingdesigningofoptimalcorrelatedand nestedsub queries such as finding summarystatistics.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retrieve all cricket boards and their teams.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list all matches along with the teams and their captains.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count the number of matches played by each team.</w:t>
      </w:r>
    </w:p>
    <w:p>
      <w:pPr>
        <w:pStyle w:val="22"/>
        <w:numPr>
          <w:ilvl w:val="1"/>
          <w:numId w:val="1"/>
        </w:numPr>
        <w:spacing w:line="274" w:lineRule="exact"/>
      </w:pPr>
      <w:r>
        <w:t xml:space="preserve">To find all the players who are part of the team named " TIGER ROCK ". 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retrieve all team details, including the count of winning matches for each team.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retrieve the team details who won the matches.</w:t>
      </w:r>
    </w:p>
    <w:p>
      <w:pPr>
        <w:pStyle w:val="22"/>
        <w:numPr>
          <w:ilvl w:val="1"/>
          <w:numId w:val="1"/>
        </w:numPr>
        <w:spacing w:line="274" w:lineRule="exact"/>
      </w:pPr>
      <w:r>
        <w:t xml:space="preserve">To retrieve players and match details of players who are above 25 years old. 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retrieve the details of Team who have not played any matches.</w:t>
      </w:r>
    </w:p>
    <w:p>
      <w:pPr>
        <w:pStyle w:val="22"/>
        <w:numPr>
          <w:ilvl w:val="1"/>
          <w:numId w:val="1"/>
        </w:numPr>
        <w:spacing w:line="274" w:lineRule="exact"/>
      </w:pPr>
      <w:r>
        <w:t>To retrieve the teamid, boardid, teamname, and playername for a particular playerid given.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pStyle w:val="22"/>
        <w:numPr>
          <w:ilvl w:val="1"/>
          <w:numId w:val="2"/>
        </w:numPr>
        <w:spacing w:line="274" w:lineRule="exact"/>
      </w:pPr>
      <w:r>
        <w:t>To retrieve all cricket boards and their teams.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SQL&gt; SELECT cb.Name AS CricketBoard, t.Name AS Team FROM CricketBoard cb JOIN Team t ON cb.BoardID = t.BoardID;</w:t>
      </w:r>
    </w:p>
    <w:p>
      <w:pPr>
        <w:pStyle w:val="22"/>
        <w:spacing w:line="274" w:lineRule="exact"/>
      </w:pPr>
    </w:p>
    <w:tbl>
      <w:tblPr>
        <w:jc w:val="left"/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6"/>
        <w:gridCol w:w="2310"/>
      </w:tblGrid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>
        <w:trPr>
          <w:trHeight w:val="7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>
        <w:trPr>
          <w:trHeight w:val="80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>
        <w:trPr>
          <w:trHeight w:val="783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>
        <w:trPr>
          <w:trHeight w:val="80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>
        <w:trPr>
          <w:trHeight w:val="783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>
        <w:trPr>
          <w:trHeight w:val="802"/>
        </w:trPr>
        <w:tc>
          <w:tcPr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>
        <w:trPr>
          <w:trHeight w:val="802"/>
        </w:trPr>
        <w:tc>
          <w:tcPr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>
      <w:pPr>
        <w:pStyle w:val="22"/>
        <w:spacing w:line="274" w:lineRule="exact"/>
      </w:pPr>
    </w:p>
    <w:p>
      <w:pPr>
        <w:pStyle w:val="22"/>
        <w:numPr>
          <w:ilvl w:val="1"/>
          <w:numId w:val="2"/>
        </w:numPr>
        <w:spacing w:line="274" w:lineRule="exact"/>
      </w:pPr>
      <w:r>
        <w:t>List all matches along with the teams and their captains.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SQL&gt;SELECT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m.matchid;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</w:p>
    <w:p>
      <w:pPr>
        <w:pStyle w:val="22"/>
        <w:spacing w:line="274" w:lineRule="exact"/>
        <w:rPr>
          <w:sz w:val="12"/>
          <w:szCs w:val="12"/>
        </w:rPr>
      </w:pP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>--------------- ----------------------------------------- ------------------- ------------------- ------------------------------------------------ ------------------- -------------------------------- ------------------------------</w:t>
      </w: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M02        22-JUN-22 CCB01 - WIN          CCB02      AVG EXPRESS                    Y.JOHN                         </w:t>
        <w:tab/>
        <w:t>TCB02      TIGER ROCK                     BEN GEORGE</w:t>
      </w: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M03        24-JUN-22 TCB01 - WIN          TRICB01    ROCK                           K.MUTHU                        </w:t>
        <w:tab/>
        <w:t>TCB01      ANGRY BARD                     CINIL JOHN</w:t>
      </w: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M04        25-JUN-22 TRICB01 - WIN        TRICB01    ROCK                           K.MUTHU                        </w:t>
        <w:tab/>
        <w:t>TCB02      TIGER ROCK                     BEN GEORGE</w:t>
      </w:r>
    </w:p>
    <w:p>
      <w:pPr>
        <w:pStyle w:val="22"/>
        <w:spacing w:line="274" w:lineRule="exact"/>
        <w:rPr>
          <w:sz w:val="12"/>
          <w:szCs w:val="12"/>
        </w:rPr>
      </w:pPr>
      <w:r>
        <w:rPr>
          <w:sz w:val="12"/>
          <w:szCs w:val="12"/>
        </w:rPr>
        <w:t xml:space="preserve">M05        27-JUN-25 TRICB01 - Tie        TRICB01    ROCK         K.MUTHU                        </w:t>
        <w:tab/>
        <w:t>TCB02      TIGER ROCK                     BEN GEORGE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</w:p>
    <w:p>
      <w:pPr>
        <w:pStyle w:val="22"/>
        <w:numPr>
          <w:ilvl w:val="1"/>
          <w:numId w:val="2"/>
        </w:numPr>
        <w:spacing w:line="274" w:lineRule="exact"/>
      </w:pPr>
      <w:r>
        <w:t>Count the number of matches played each team.</w:t>
      </w:r>
    </w:p>
    <w:p>
      <w:pPr>
        <w:pStyle w:val="22"/>
        <w:spacing w:line="274" w:lineRule="exact"/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SQL&gt;SELECT t.teamid, t.name       AS team_name, COUNT(m.matchid) AS matches_played FROM team t JOIN match m ON t.teamid = m.teamid1 OR t.teamid = m.teamid2 GROUP BY t.teamid, t.name ORDER BY matches_played DESC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TEAMID     TEAM_NAME          MATCHES_PLAYED</w:t>
      </w:r>
    </w:p>
    <w:p>
      <w:pPr>
        <w:pStyle w:val="22"/>
        <w:spacing w:line="274" w:lineRule="exact"/>
      </w:pPr>
      <w:r>
        <w:t>---------- ------------------------------ --------------</w:t>
      </w:r>
    </w:p>
    <w:p>
      <w:pPr>
        <w:pStyle w:val="22"/>
        <w:spacing w:line="274" w:lineRule="exact"/>
      </w:pPr>
      <w:r>
        <w:t>TRICB01    ROCK                                        3</w:t>
      </w:r>
    </w:p>
    <w:p>
      <w:pPr>
        <w:pStyle w:val="22"/>
        <w:spacing w:line="274" w:lineRule="exact"/>
      </w:pPr>
      <w:r>
        <w:t>TCB02      TIGER ROCK                           3</w:t>
      </w:r>
    </w:p>
    <w:p>
      <w:pPr>
        <w:pStyle w:val="22"/>
        <w:spacing w:line="274" w:lineRule="exact"/>
      </w:pPr>
      <w:r>
        <w:t>TCB01      ANGRY BARD                         2</w:t>
      </w:r>
    </w:p>
    <w:p>
      <w:pPr>
        <w:pStyle w:val="22"/>
        <w:spacing w:line="274" w:lineRule="exact"/>
      </w:pPr>
      <w:r>
        <w:t>CCB02      AVG EXPRESS                        1</w:t>
      </w:r>
    </w:p>
    <w:p>
      <w:pPr>
        <w:pStyle w:val="22"/>
        <w:spacing w:line="274" w:lineRule="exact"/>
      </w:pPr>
      <w:r>
        <w:t>CCB01      ABS EXPRESS                         1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SQL&gt;</w:t>
      </w:r>
    </w:p>
    <w:p>
      <w:pPr>
        <w:pStyle w:val="22"/>
        <w:spacing w:line="274" w:lineRule="exact"/>
      </w:pPr>
    </w:p>
    <w:p>
      <w:pPr>
        <w:pStyle w:val="22"/>
        <w:numPr>
          <w:ilvl w:val="1"/>
          <w:numId w:val="2"/>
        </w:numPr>
        <w:spacing w:line="274" w:lineRule="exact"/>
      </w:pPr>
      <w:r>
        <w:t>To find all the players who are part of the team named "TIGER ROCK".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SQL&gt; SELECT p.playerID, p.fname, p.teamID, t.coach, t.captain FROM player p JOIN team t ON p.teamID = t.teamID WHERE t.name = 'TIGER ROCK';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PLAYER FNAME                          TEAMID     COACH                          CAPTAIN</w:t>
      </w:r>
    </w:p>
    <w:p>
      <w:pPr>
        <w:pStyle w:val="22"/>
        <w:spacing w:line="274" w:lineRule="exact"/>
      </w:pPr>
      <w:r>
        <w:t>----------- ------------------------------ ---------- ------------------------------ ------------------------------</w:t>
      </w:r>
    </w:p>
    <w:p>
      <w:pPr>
        <w:pStyle w:val="22"/>
        <w:spacing w:line="274" w:lineRule="exact"/>
      </w:pPr>
      <w:r>
        <w:t xml:space="preserve">102    Akash                          </w:t>
        <w:tab/>
        <w:t>TCB02      S.KANNAN                       BEN GEORGE</w:t>
      </w:r>
    </w:p>
    <w:p>
      <w:pPr>
        <w:pStyle w:val="22"/>
        <w:spacing w:line="274" w:lineRule="exact"/>
      </w:pPr>
      <w:r>
        <w:t xml:space="preserve">12     Premkumar                      </w:t>
        <w:tab/>
        <w:t>TCB02      S.KANNAN                       BEN GEORGE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</w:p>
    <w:p>
      <w:pPr>
        <w:pStyle w:val="22"/>
        <w:spacing w:line="274" w:lineRule="exact"/>
      </w:pPr>
    </w:p>
    <w:p>
      <w:pPr>
        <w:pStyle w:val="22"/>
        <w:numPr>
          <w:ilvl w:val="1"/>
          <w:numId w:val="2"/>
        </w:numPr>
        <w:spacing w:line="274" w:lineRule="exact"/>
      </w:pPr>
      <w:r>
        <w:t>To retrieve all team details, including the count of winning matches for each team.</w:t>
      </w:r>
    </w:p>
    <w:p>
      <w:pPr>
        <w:pStyle w:val="22"/>
        <w:spacing w:line="274" w:lineRule="exact"/>
      </w:pPr>
    </w:p>
    <w:p>
      <w:pPr>
        <w:pStyle w:val="22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>
      <w:pPr>
        <w:pStyle w:val="22"/>
        <w:spacing w:line="274" w:lineRule="exact"/>
        <w:jc w:val="both"/>
      </w:pPr>
    </w:p>
    <w:p>
      <w:pPr>
        <w:pStyle w:val="22"/>
        <w:spacing w:line="274" w:lineRule="exact"/>
        <w:jc w:val="both"/>
        <w:rPr>
          <w:b/>
        </w:rPr>
      </w:pPr>
      <w:r>
        <w:rPr>
          <w:b/>
        </w:rPr>
        <w:t>Output: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CCB02      AVG EXPRESS           T.KARTHIK                  Y.JOHN    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MCB01      PANTHER                   SARAVANAN               R.SUNILKUMAR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TCB01      ANGRY BARD            TOM BABU                  CINIL JOHN                                     2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VCB01      RAINBOW                   S.RAJESHKUMAR      MANIMARAN 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TCB02      TIGER ROCK               S.KANNAN                  BEN GEORGE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CCB01      ABS EXPRESS             G.D.RAMESH                  SAMPATH KUMAR                        1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10 rows selected.</w:t>
      </w:r>
    </w:p>
    <w:p>
      <w:pPr>
        <w:pStyle w:val="22"/>
        <w:spacing w:line="274" w:lineRule="exact"/>
        <w:jc w:val="both"/>
        <w:rPr>
          <w:bCs/>
          <w:sz w:val="20"/>
          <w:szCs w:val="20"/>
        </w:rPr>
      </w:pP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5.6 To retrieve the total number of 'Tie' matches in a team-wise manner</w:t>
      </w:r>
      <w:r>
        <w:rPr>
          <w:spacing w:val="-1"/>
        </w:rPr>
        <w:t>.</w:t>
      </w:r>
    </w:p>
    <w:p>
      <w:pPr>
        <w:pStyle w:val="22"/>
        <w:spacing w:line="274" w:lineRule="exact"/>
        <w:rPr>
          <w:spacing w:val="-1"/>
        </w:rPr>
      </w:pPr>
    </w:p>
    <w:p>
      <w:pPr>
        <w:pStyle w:val="22"/>
        <w:spacing w:line="274" w:lineRule="exact"/>
        <w:jc w:val="both"/>
      </w:pPr>
      <w:r>
        <w:rPr>
          <w:spacing w:val="-1"/>
        </w:rPr>
        <w:t>SQL&gt;</w:t>
      </w:r>
      <w:r>
        <w:t>SELECT t.teamid,t.name AS team_name,COUNT(m.matchid) AS tie_matchesFROM team tJOIN match mON (t.teamid = m.teamid1 OR t.teamid = m.teamid2)WHEREUPPER(m.result) LIKE '%TIE%'GROUP BY t.teamid, t.nameORDER BY tie_matches DESC;</w:t>
      </w:r>
    </w:p>
    <w:p>
      <w:pPr>
        <w:pStyle w:val="22"/>
        <w:spacing w:line="274" w:lineRule="exact"/>
        <w:jc w:val="both"/>
      </w:pPr>
    </w:p>
    <w:p>
      <w:pPr>
        <w:pStyle w:val="22"/>
        <w:spacing w:line="274" w:lineRule="exact"/>
        <w:jc w:val="both"/>
        <w:rPr>
          <w:spacing w:val="-1"/>
        </w:rPr>
      </w:pPr>
      <w:r>
        <w:rPr>
          <w:spacing w:val="-1"/>
        </w:rPr>
        <w:t>TEAMID     TEAM_NAME                      TIE_MATCHES</w:t>
      </w:r>
    </w:p>
    <w:p>
      <w:pPr>
        <w:pStyle w:val="22"/>
        <w:spacing w:line="274" w:lineRule="exact"/>
        <w:jc w:val="both"/>
        <w:rPr>
          <w:spacing w:val="-1"/>
        </w:rPr>
      </w:pPr>
      <w:r>
        <w:rPr>
          <w:spacing w:val="-1"/>
        </w:rPr>
        <w:t>---------- -------------------------------------- -----------</w:t>
      </w:r>
    </w:p>
    <w:p>
      <w:pPr>
        <w:pStyle w:val="22"/>
        <w:spacing w:line="274" w:lineRule="exact"/>
        <w:jc w:val="both"/>
        <w:rPr>
          <w:spacing w:val="-1"/>
        </w:rPr>
      </w:pPr>
      <w:r>
        <w:rPr>
          <w:spacing w:val="-1"/>
        </w:rPr>
        <w:t>TCB02      TIGER ROCK                        1</w:t>
      </w:r>
    </w:p>
    <w:p>
      <w:pPr>
        <w:pStyle w:val="22"/>
        <w:spacing w:line="274" w:lineRule="exact"/>
        <w:jc w:val="both"/>
        <w:rPr>
          <w:spacing w:val="-1"/>
        </w:rPr>
      </w:pPr>
      <w:r>
        <w:rPr>
          <w:spacing w:val="-1"/>
        </w:rPr>
        <w:t>TRICB01    ROCK                                     1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5.7. To retrieve the team details who won the matches.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SQL&gt;SELECT DISTINCT t.teamid, t.boardid, t.name       AS team_name, t.coach, t.captainFROM team tJOIN match mON ( (INSTR(m.result, m.teamid1) &gt; 0 AND t.teamid = m.teamid1) OR (INSTR(m.result, m.teamid2) &gt; 0 AND t.teamid = m.teamid2) );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  <w:r>
        <w:t>TEAMID     BOARDID    TEAM_NAME                      COACH                CAPTAIN</w:t>
      </w:r>
    </w:p>
    <w:p>
      <w:pPr>
        <w:pStyle w:val="22"/>
        <w:spacing w:line="274" w:lineRule="exact"/>
      </w:pPr>
      <w:r>
        <w:t>---------- ------------------ ------------------------------ --------------------------- -------------------</w:t>
      </w:r>
    </w:p>
    <w:p>
      <w:pPr>
        <w:pStyle w:val="22"/>
        <w:spacing w:line="274" w:lineRule="exact"/>
      </w:pPr>
      <w:r>
        <w:t>TCB01      BID02      ANGRY BARD                     TOM BABU            CINIL JOHN</w:t>
      </w:r>
    </w:p>
    <w:p>
      <w:pPr>
        <w:pStyle w:val="22"/>
        <w:spacing w:line="274" w:lineRule="exact"/>
      </w:pPr>
      <w:r>
        <w:t xml:space="preserve">TRICB01    BID04      ROCK                           </w:t>
        <w:tab/>
        <w:t>K.PAUL                  K.MUTHU</w:t>
      </w:r>
    </w:p>
    <w:p>
      <w:pPr>
        <w:pStyle w:val="22"/>
        <w:spacing w:line="274" w:lineRule="exact"/>
      </w:pPr>
    </w:p>
    <w:p>
      <w:pPr>
        <w:pStyle w:val="22"/>
        <w:spacing w:line="274" w:lineRule="exact"/>
      </w:pPr>
    </w:p>
    <w:p>
      <w:pPr>
        <w:pStyle w:val="22"/>
        <w:numPr>
          <w:ilvl w:val="1"/>
          <w:numId w:val="3"/>
        </w:numPr>
        <w:spacing w:line="274" w:lineRule="exact"/>
      </w:pPr>
      <w:r>
        <w:t>To retrieve players and match details of players who are above 25 years old.</w:t>
      </w:r>
    </w:p>
    <w:p>
      <w:pPr>
        <w:pStyle w:val="22"/>
        <w:spacing w:line="274" w:lineRule="exact"/>
      </w:pPr>
    </w:p>
    <w:p>
      <w:pPr>
        <w:pStyle w:val="22"/>
        <w:spacing w:line="274" w:lineRule="exact"/>
        <w:jc w:val="both"/>
      </w:pPr>
      <w:r>
        <w:t>SQL&gt;SELECT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>
      <w:pPr>
        <w:pStyle w:val="22"/>
        <w:spacing w:line="274" w:lineRule="exact"/>
        <w:jc w:val="both"/>
      </w:pPr>
      <w:r>
        <w:t>ORDER BY p.playerid, m.matchid;</w:t>
      </w:r>
    </w:p>
    <w:p>
      <w:pPr>
        <w:pStyle w:val="22"/>
        <w:spacing w:line="274" w:lineRule="exact"/>
        <w:jc w:val="both"/>
      </w:pPr>
    </w:p>
    <w:p>
      <w:pPr>
        <w:pStyle w:val="22"/>
        <w:spacing w:line="274" w:lineRule="exact"/>
        <w:jc w:val="both"/>
        <w:rPr>
          <w:sz w:val="12"/>
          <w:szCs w:val="12"/>
        </w:rPr>
      </w:pPr>
      <w:r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>
      <w:pPr>
        <w:pStyle w:val="22"/>
        <w:spacing w:line="274" w:lineRule="exact"/>
        <w:jc w:val="both"/>
        <w:rPr>
          <w:sz w:val="12"/>
          <w:szCs w:val="12"/>
        </w:rPr>
      </w:pPr>
      <w:r>
        <w:rPr>
          <w:sz w:val="12"/>
          <w:szCs w:val="12"/>
        </w:rPr>
        <w:t>------ ------------------------------ ------------------------------ ---------- ------------------------- ---------- ------------------------------ ------------------ ------------- --------------------</w:t>
      </w:r>
    </w:p>
    <w:p>
      <w:pPr>
        <w:pStyle w:val="22"/>
        <w:spacing w:line="274" w:lineRule="exact"/>
        <w:jc w:val="both"/>
        <w:rPr>
          <w:sz w:val="12"/>
          <w:szCs w:val="12"/>
        </w:rPr>
      </w:pPr>
      <w:r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>
      <w:pPr>
        <w:pStyle w:val="22"/>
        <w:spacing w:line="274" w:lineRule="exact"/>
      </w:pPr>
    </w:p>
    <w:p>
      <w:pPr>
        <w:pStyle w:val="22"/>
        <w:numPr>
          <w:ilvl w:val="1"/>
          <w:numId w:val="3"/>
        </w:numPr>
        <w:spacing w:line="274" w:lineRule="exact"/>
      </w:pPr>
      <w:r>
        <w:t>To retrieve the details of Team who have not played any matches.</w:t>
      </w:r>
    </w:p>
    <w:p>
      <w:pPr>
        <w:pStyle w:val="22"/>
        <w:spacing w:line="274" w:lineRule="exact"/>
      </w:pP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SQL&gt;SELECT t.teamid,t.boardid,t.name       AS team_name, t.coach,t.captainFROM team tWHERE t.teamid NOT IN (SELECT teamid1 FROM matchUNIONSELECT teamid2 FROM match);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TEAMID     BOARDID    TEAM_NAME                      COACH                          CAPTAIN</w:t>
      </w: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---------- ---------- ------------------------------ ------------------------------ ------------------------------</w:t>
      </w: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VCB01      BID03      RAINBOW                        S.RAJESHKUMAR              MANIMARAN</w:t>
      </w: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MCB01      BID05      PANTHER                        SARAVANAN                      R.SUNILKUMAR</w:t>
      </w: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TUCB01   BID06      THUNDER                        D ALEX                         BARATHI</w:t>
      </w: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SCB01      BID07      EAGLE                          SOMU                           SRI HARI</w:t>
      </w:r>
    </w:p>
    <w:p>
      <w:p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TICB01     BID08      KINGS                          D ANAND                        MATHAN</w:t>
      </w:r>
    </w:p>
    <w:p>
      <w:pPr>
        <w:jc w:val="both"/>
        <w:rPr>
          <w:rFonts w:ascii="Times New Roman" w:cs="Times New Roman" w:hAnsi="Times New Roman"/>
        </w:rPr>
      </w:pPr>
    </w:p>
    <w:p>
      <w:pPr>
        <w:pStyle w:val="18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retrieve the teamid, boardid, teamname, and playername for a particular playerid given.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SELECT t.teamid, t.boardid, t.name, p.fname FROM team t JOIN player p ON t.teamid = p.teamid WHERE p.playerid = '66';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BOARDID    NAME                           FNAME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-------------- ---------------- ---------------------------- ------------------------------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VCB01      BID03      RAINBOW                        Ganesh</w:t>
      </w:r>
    </w:p>
    <w:p>
      <w:pPr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Thus the query using </w:t>
      </w:r>
      <w:r>
        <w:rPr>
          <w:rFonts w:ascii="Times New Roman" w:cs="Times New Roman" w:hAnsi="Times New Roman"/>
          <w:bCs/>
          <w:sz w:val="24"/>
          <w:szCs w:val="24"/>
        </w:rPr>
        <w:t>Join Queries, equivalent, and/or recursive queries</w:t>
      </w:r>
      <w:r>
        <w:rPr>
          <w:rFonts w:ascii="Times New Roman" w:cs="Times New Roman" w:hAnsi="Times New Roman"/>
          <w:sz w:val="24"/>
          <w:szCs w:val="24"/>
        </w:rPr>
        <w:t xml:space="preserve"> has been done successfully.</w:t>
      </w:r>
    </w:p>
    <w:p/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3B14BD"/>
    <w:multiLevelType w:val="multilevel"/>
    <w:tmpl w:val="7BF63064"/>
    <w:lvl w:ilvl="0">
      <w:start w:val="5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648" w:hanging="1800"/>
      </w:pPr>
      <w:rPr>
        <w:rFonts w:hint="default"/>
      </w:rPr>
    </w:lvl>
  </w:abstractNum>
  <w:abstractNum w:abstractNumId="1">
    <w:nsid w:val="68084F0D"/>
    <w:multiLevelType w:val="multilevel"/>
    <w:tmpl w:val="C5168204"/>
    <w:lvl w:ilvl="0">
      <w:start w:val="5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abstractNum w:abstractNumId="2">
    <w:nsid w:val="43C344A0"/>
    <w:multiLevelType w:val="multilevel"/>
    <w:tmpl w:val="022007C6"/>
    <w:lvl w:ilvl="0">
      <w:start w:val="5"/>
      <w:numFmt w:val="decimal"/>
      <w:lvlRestart w:val="0"/>
      <w:lvlText w:val="%1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7" w:lineRule="auto"/>
    </w:pPr>
    <w:rPr>
      <w:rFonts w:ascii="Calibri" w:eastAsia="Calibri" w:cs="Arial" w:hAnsi="Calibri"/>
      <w:kern w:val="0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Body Text"/>
    <w:basedOn w:val="0"/>
    <w:pPr>
      <w:widowControl w:val="0"/>
      <w:autoSpaceDE w:val="0"/>
      <w:autoSpaceDN w:val="0"/>
      <w:spacing w:after="0" w:line="240" w:lineRule="auto"/>
    </w:pPr>
    <w:rPr>
      <w:rFonts w:ascii="Times New Roman" w:eastAsia="Times New Roman" w:cs="Times New Roman" w:hAnsi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7</Pages>
  <Words>1007</Words>
  <Characters>6467</Characters>
  <Lines>221</Lines>
  <Paragraphs>132</Paragraphs>
  <CharactersWithSpaces>9863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DELL-R7</dc:creator>
  <cp:lastModifiedBy>vivo user</cp:lastModifiedBy>
  <cp:revision>2</cp:revision>
  <dcterms:created xsi:type="dcterms:W3CDTF">2025-10-25T04:42:00Z</dcterms:created>
  <dcterms:modified xsi:type="dcterms:W3CDTF">2025-10-25T02:23:45Z</dcterms:modified>
</cp:coreProperties>
</file>